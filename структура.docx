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Magnit/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# Ваш файл с настройками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config.py                # Простая конфигурация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gram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gram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└── contractor_client.py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Классы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Token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API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models/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└── signal.py          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Модели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данных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services/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exchange_</w:t>
      </w:r>
      <w:proofErr w:type="gram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service.py  #</w:t>
      </w:r>
      <w:proofErr w:type="gram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процесс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(main)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schedule_</w:t>
      </w:r>
      <w:proofErr w:type="gram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service.py  #</w:t>
      </w:r>
      <w:proofErr w:type="gram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графиков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    ├── signal_service.py   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сигналов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    └── utils.py            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Утилиты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(save, process)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proofErr w:type="gram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                   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Скрипты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проверки</w:t>
      </w:r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requirements.txt</w:t>
      </w:r>
    </w:p>
    <w:p w:rsidR="004A16EC" w:rsidRPr="004A16EC" w:rsidRDefault="004A16EC" w:rsidP="004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            ← 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Старый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запуск</w:t>
      </w:r>
    </w:p>
    <w:p w:rsidR="004A16EC" w:rsidRPr="004A16EC" w:rsidRDefault="004A16EC" w:rsidP="004A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run_scheduler.py                 ← 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НОВЫЙ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запуск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4A16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16E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шедулером</w:t>
      </w:r>
      <w:proofErr w:type="spellEnd"/>
    </w:p>
    <w:p w:rsidR="005E2456" w:rsidRPr="005E2456" w:rsidRDefault="005E2456" w:rsidP="005E2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proofErr w:type="spell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token_cache.json</w:t>
      </w:r>
      <w:proofErr w:type="spellEnd"/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#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кэша</w:t>
      </w:r>
      <w:r w:rsidRPr="005E2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E2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токена</w:t>
      </w:r>
      <w:proofErr w:type="spellEnd"/>
    </w:p>
    <w:p w:rsidR="00FD221C" w:rsidRPr="005E2456" w:rsidRDefault="004A16EC">
      <w:pPr>
        <w:rPr>
          <w:lang w:val="en-US"/>
        </w:rPr>
      </w:pPr>
      <w:bookmarkStart w:id="0" w:name="_GoBack"/>
      <w:bookmarkEnd w:id="0"/>
    </w:p>
    <w:sectPr w:rsidR="00FD221C" w:rsidRPr="005E2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97B"/>
    <w:rsid w:val="004A16EC"/>
    <w:rsid w:val="004C1389"/>
    <w:rsid w:val="005E2456"/>
    <w:rsid w:val="00EE297B"/>
    <w:rsid w:val="00F0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7D851-FF1E-4BC6-ABA2-882E1E42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E2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24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BA3F1831.dotm</Template>
  <TotalTime>29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Боклогов Виктор Сергеевич</dc:creator>
  <cp:keywords/>
  <dc:description/>
  <cp:lastModifiedBy>Боклогов Виктор Сергеевич</cp:lastModifiedBy>
  <cp:revision>3</cp:revision>
  <dcterms:created xsi:type="dcterms:W3CDTF">2025-12-09T06:49:00Z</dcterms:created>
  <dcterms:modified xsi:type="dcterms:W3CDTF">2025-12-09T08:14:00Z</dcterms:modified>
</cp:coreProperties>
</file>